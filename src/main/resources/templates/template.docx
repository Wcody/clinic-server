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AB3D8">
      <w:pPr>
        <w:ind w:firstLine="420" w:firstLineChars="0"/>
        <w:rPr>
          <w:b/>
          <w:bCs/>
        </w:rPr>
      </w:pPr>
    </w:p>
    <w:p w14:paraId="3246FBA7">
      <w:pPr>
        <w:rPr>
          <w:b/>
          <w:bCs/>
        </w:rPr>
      </w:pPr>
    </w:p>
    <w:tbl>
      <w:tblPr>
        <w:tblStyle w:val="5"/>
        <w:tblpPr w:leftFromText="181" w:rightFromText="181" w:vertAnchor="page" w:horzAnchor="page" w:tblpX="125" w:tblpY="1309"/>
        <w:tblOverlap w:val="never"/>
        <w:tblW w:w="83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167"/>
        <w:gridCol w:w="185"/>
        <w:gridCol w:w="753"/>
        <w:gridCol w:w="687"/>
        <w:gridCol w:w="632"/>
        <w:gridCol w:w="135"/>
        <w:gridCol w:w="831"/>
        <w:gridCol w:w="11"/>
        <w:gridCol w:w="733"/>
        <w:gridCol w:w="1710"/>
      </w:tblGrid>
      <w:tr w14:paraId="6FED7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8320" w:type="dxa"/>
            <w:gridSpan w:val="11"/>
            <w:tcBorders>
              <w:tl2br w:val="nil"/>
              <w:tr2bl w:val="nil"/>
            </w:tcBorders>
            <w:vAlign w:val="center"/>
          </w:tcPr>
          <w:p w14:paraId="22AA3AD0">
            <w:pPr>
              <w:ind w:left="210" w:leftChars="100"/>
              <w:jc w:val="center"/>
              <w:rPr>
                <w:rFonts w:hint="default" w:eastAsiaTheme="minorEastAsia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  <w:t>{{title}}</w:t>
            </w:r>
          </w:p>
        </w:tc>
      </w:tr>
      <w:tr w14:paraId="40A8B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  <w:jc w:val="center"/>
        </w:trPr>
        <w:tc>
          <w:tcPr>
            <w:tcW w:w="8320" w:type="dxa"/>
            <w:gridSpan w:val="11"/>
            <w:tcBorders>
              <w:tl2br w:val="nil"/>
              <w:tr2bl w:val="nil"/>
            </w:tcBorders>
          </w:tcPr>
          <w:p w14:paraId="1DC97E75">
            <w:pPr>
              <w:ind w:left="210" w:leftChars="100"/>
              <w:jc w:val="center"/>
              <w:rPr>
                <w:rFonts w:hint="eastAsia" w:eastAsiaTheme="minorEastAsia"/>
                <w:b/>
                <w:bCs/>
                <w:sz w:val="40"/>
                <w:szCs w:val="4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处  方  笺</w:t>
            </w:r>
          </w:p>
        </w:tc>
      </w:tr>
      <w:tr w14:paraId="46424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76" w:type="dxa"/>
            <w:tcBorders>
              <w:tl2br w:val="nil"/>
              <w:tr2bl w:val="nil"/>
            </w:tcBorders>
            <w:vAlign w:val="center"/>
          </w:tcPr>
          <w:p w14:paraId="61E0470B">
            <w:pPr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处方号:</w:t>
            </w:r>
          </w:p>
        </w:tc>
        <w:tc>
          <w:tcPr>
            <w:tcW w:w="6844" w:type="dxa"/>
            <w:gridSpan w:val="10"/>
            <w:tcBorders>
              <w:tl2br w:val="nil"/>
              <w:tr2bl w:val="nil"/>
            </w:tcBorders>
            <w:vAlign w:val="center"/>
          </w:tcPr>
          <w:p w14:paraId="13421428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{{</w:t>
            </w:r>
            <w:r>
              <w:rPr>
                <w:rFonts w:hint="eastAsia"/>
                <w:b/>
                <w:bCs/>
                <w:lang w:val="en-US" w:eastAsia="zh-CN"/>
              </w:rPr>
              <w:t>a</w:t>
            </w:r>
            <w:r>
              <w:rPr>
                <w:rFonts w:hint="eastAsia"/>
                <w:b/>
                <w:bCs/>
              </w:rPr>
              <w:t>}}</w:t>
            </w:r>
          </w:p>
        </w:tc>
      </w:tr>
      <w:tr w14:paraId="55BA1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76" w:type="dxa"/>
            <w:tcBorders>
              <w:tl2br w:val="nil"/>
              <w:tr2bl w:val="nil"/>
            </w:tcBorders>
            <w:vAlign w:val="center"/>
          </w:tcPr>
          <w:p w14:paraId="1388E4F7">
            <w:pPr>
              <w:jc w:val="righ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姓名:</w:t>
            </w:r>
          </w:p>
        </w:tc>
        <w:tc>
          <w:tcPr>
            <w:tcW w:w="1352" w:type="dxa"/>
            <w:gridSpan w:val="2"/>
            <w:tcBorders>
              <w:tl2br w:val="nil"/>
              <w:tr2bl w:val="nil"/>
            </w:tcBorders>
            <w:vAlign w:val="center"/>
          </w:tcPr>
          <w:p w14:paraId="56A48082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r>
              <w:rPr>
                <w:rFonts w:hint="eastAsia"/>
                <w:b/>
                <w:bCs/>
                <w:lang w:val="en-US" w:eastAsia="zh-CN"/>
              </w:rPr>
              <w:t>b</w:t>
            </w:r>
            <w:r>
              <w:rPr>
                <w:b/>
                <w:bCs/>
              </w:rPr>
              <w:t>}}</w:t>
            </w:r>
          </w:p>
        </w:tc>
        <w:tc>
          <w:tcPr>
            <w:tcW w:w="753" w:type="dxa"/>
            <w:tcBorders>
              <w:tl2br w:val="nil"/>
              <w:tr2bl w:val="nil"/>
            </w:tcBorders>
            <w:vAlign w:val="center"/>
          </w:tcPr>
          <w:p w14:paraId="7D7D59F9">
            <w:pPr>
              <w:jc w:val="righ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性别:</w:t>
            </w:r>
          </w:p>
        </w:tc>
        <w:tc>
          <w:tcPr>
            <w:tcW w:w="687" w:type="dxa"/>
            <w:tcBorders>
              <w:tl2br w:val="nil"/>
              <w:tr2bl w:val="nil"/>
            </w:tcBorders>
            <w:vAlign w:val="center"/>
          </w:tcPr>
          <w:p w14:paraId="68693E1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r>
              <w:rPr>
                <w:rFonts w:hint="eastAsia"/>
                <w:b/>
                <w:bCs/>
                <w:lang w:val="en-US" w:eastAsia="zh-CN"/>
              </w:rPr>
              <w:t>c</w:t>
            </w:r>
            <w:r>
              <w:rPr>
                <w:b/>
                <w:bCs/>
              </w:rPr>
              <w:t>}}</w:t>
            </w:r>
          </w:p>
        </w:tc>
        <w:tc>
          <w:tcPr>
            <w:tcW w:w="767" w:type="dxa"/>
            <w:gridSpan w:val="2"/>
            <w:tcBorders>
              <w:tl2br w:val="nil"/>
              <w:tr2bl w:val="nil"/>
            </w:tcBorders>
            <w:vAlign w:val="center"/>
          </w:tcPr>
          <w:p w14:paraId="6B542DB6">
            <w:pPr>
              <w:jc w:val="righ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年龄</w:t>
            </w:r>
            <w:r>
              <w:rPr>
                <w:rFonts w:hint="eastAsia"/>
                <w:b/>
                <w:bCs/>
                <w:lang w:val="en-US" w:eastAsia="zh-CN"/>
              </w:rPr>
              <w:t>:</w:t>
            </w:r>
          </w:p>
        </w:tc>
        <w:tc>
          <w:tcPr>
            <w:tcW w:w="842" w:type="dxa"/>
            <w:gridSpan w:val="2"/>
            <w:tcBorders>
              <w:tl2br w:val="nil"/>
              <w:tr2bl w:val="nil"/>
            </w:tcBorders>
            <w:vAlign w:val="center"/>
          </w:tcPr>
          <w:p w14:paraId="5A90F864">
            <w:pPr>
              <w:jc w:val="both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{{d}}</w:t>
            </w:r>
          </w:p>
        </w:tc>
        <w:tc>
          <w:tcPr>
            <w:tcW w:w="733" w:type="dxa"/>
            <w:tcBorders>
              <w:tl2br w:val="nil"/>
              <w:tr2bl w:val="nil"/>
            </w:tcBorders>
            <w:vAlign w:val="center"/>
          </w:tcPr>
          <w:p w14:paraId="452995E9">
            <w:pPr>
              <w:jc w:val="righ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体重:</w:t>
            </w:r>
          </w:p>
        </w:tc>
        <w:tc>
          <w:tcPr>
            <w:tcW w:w="1710" w:type="dxa"/>
            <w:tcBorders>
              <w:tl2br w:val="nil"/>
              <w:tr2bl w:val="nil"/>
            </w:tcBorders>
            <w:vAlign w:val="center"/>
          </w:tcPr>
          <w:p w14:paraId="3AE61BE5">
            <w:pPr>
              <w:jc w:val="both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{{e}}</w:t>
            </w:r>
          </w:p>
        </w:tc>
      </w:tr>
      <w:tr w14:paraId="316D7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76" w:type="dxa"/>
            <w:tcBorders>
              <w:tl2br w:val="nil"/>
              <w:tr2bl w:val="nil"/>
            </w:tcBorders>
            <w:vAlign w:val="center"/>
          </w:tcPr>
          <w:p w14:paraId="68AB7809">
            <w:pPr>
              <w:jc w:val="righ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科别:</w:t>
            </w: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76CE053B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内科</w:t>
            </w:r>
          </w:p>
        </w:tc>
        <w:tc>
          <w:tcPr>
            <w:tcW w:w="938" w:type="dxa"/>
            <w:gridSpan w:val="2"/>
            <w:tcBorders>
              <w:tl2br w:val="nil"/>
              <w:tr2bl w:val="nil"/>
            </w:tcBorders>
            <w:vAlign w:val="center"/>
          </w:tcPr>
          <w:p w14:paraId="07F04203">
            <w:pPr>
              <w:jc w:val="righ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过敏史:</w:t>
            </w:r>
          </w:p>
        </w:tc>
        <w:tc>
          <w:tcPr>
            <w:tcW w:w="1454" w:type="dxa"/>
            <w:gridSpan w:val="3"/>
            <w:tcBorders>
              <w:tl2br w:val="nil"/>
              <w:tr2bl w:val="nil"/>
            </w:tcBorders>
            <w:vAlign w:val="center"/>
          </w:tcPr>
          <w:p w14:paraId="70CFA14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r>
              <w:rPr>
                <w:rFonts w:hint="eastAsia"/>
                <w:b/>
                <w:bCs/>
                <w:lang w:val="en-US" w:eastAsia="zh-CN"/>
              </w:rPr>
              <w:t>f</w:t>
            </w:r>
            <w:r>
              <w:rPr>
                <w:b/>
                <w:bCs/>
              </w:rPr>
              <w:t>}}</w:t>
            </w:r>
          </w:p>
        </w:tc>
        <w:tc>
          <w:tcPr>
            <w:tcW w:w="842" w:type="dxa"/>
            <w:gridSpan w:val="2"/>
            <w:tcBorders>
              <w:tl2br w:val="nil"/>
              <w:tr2bl w:val="nil"/>
            </w:tcBorders>
            <w:vAlign w:val="center"/>
          </w:tcPr>
          <w:p w14:paraId="2C4BF34C">
            <w:pPr>
              <w:jc w:val="righ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日期</w:t>
            </w:r>
            <w:r>
              <w:rPr>
                <w:rFonts w:hint="eastAsia"/>
                <w:b/>
                <w:bCs/>
                <w:lang w:val="en-US" w:eastAsia="zh-CN"/>
              </w:rPr>
              <w:t>:</w:t>
            </w:r>
          </w:p>
        </w:tc>
        <w:tc>
          <w:tcPr>
            <w:tcW w:w="2443" w:type="dxa"/>
            <w:gridSpan w:val="2"/>
            <w:tcBorders>
              <w:tl2br w:val="nil"/>
              <w:tr2bl w:val="nil"/>
            </w:tcBorders>
            <w:vAlign w:val="center"/>
          </w:tcPr>
          <w:p w14:paraId="5D2843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r>
              <w:rPr>
                <w:rFonts w:hint="eastAsia"/>
                <w:b/>
                <w:bCs/>
                <w:lang w:val="en-US" w:eastAsia="zh-CN"/>
              </w:rPr>
              <w:t>g</w:t>
            </w:r>
            <w:r>
              <w:rPr>
                <w:b/>
                <w:bCs/>
              </w:rPr>
              <w:t>}}</w:t>
            </w:r>
          </w:p>
        </w:tc>
      </w:tr>
      <w:tr w14:paraId="603E4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20" w:type="dxa"/>
            <w:gridSpan w:val="11"/>
            <w:tcBorders>
              <w:bottom w:val="single" w:color="auto" w:sz="4" w:space="0"/>
            </w:tcBorders>
            <w:vAlign w:val="center"/>
          </w:tcPr>
          <w:p w14:paraId="5EEBFB9A">
            <w:pPr>
              <w:ind w:firstLine="632" w:firstLineChars="30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临床诊断：</w:t>
            </w:r>
            <w:r>
              <w:rPr>
                <w:b/>
                <w:bCs/>
              </w:rPr>
              <w:t>{{</w:t>
            </w:r>
            <w:r>
              <w:rPr>
                <w:rFonts w:hint="eastAsia"/>
                <w:b/>
                <w:bCs/>
              </w:rPr>
              <w:t>diagnosis</w:t>
            </w:r>
            <w:r>
              <w:rPr>
                <w:b/>
                <w:bCs/>
              </w:rPr>
              <w:t>}}</w:t>
            </w:r>
          </w:p>
        </w:tc>
      </w:tr>
      <w:tr w14:paraId="133A9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20" w:type="dxa"/>
            <w:gridSpan w:val="11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12BAA0B">
            <w:pPr>
              <w:ind w:firstLine="883" w:firstLineChars="200"/>
              <w:rPr>
                <w:rFonts w:hint="default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404040" w:themeColor="text1" w:themeTint="BF"/>
                <w:sz w:val="44"/>
                <w:szCs w:val="4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Rp:</w:t>
            </w:r>
          </w:p>
        </w:tc>
      </w:tr>
      <w:tr w14:paraId="70D24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76" w:type="dxa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7FC98CBF">
            <w:pPr>
              <w:jc w:val="left"/>
              <w:rPr>
                <w:rFonts w:hint="default" w:eastAsiaTheme="minorEastAsia"/>
                <w:b/>
                <w:bCs/>
                <w:lang w:val="en-US" w:eastAsia="zh-CN"/>
              </w:rPr>
            </w:pPr>
          </w:p>
        </w:tc>
        <w:tc>
          <w:tcPr>
            <w:tcW w:w="6844" w:type="dxa"/>
            <w:gridSpan w:val="10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36AFCFB3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[drug]</w:t>
            </w:r>
          </w:p>
          <w:p w14:paraId="04D257AC">
            <w:pPr>
              <w:ind w:leftChars="200"/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[sig]</w:t>
            </w:r>
          </w:p>
        </w:tc>
      </w:tr>
      <w:tr w14:paraId="48E68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1476" w:type="dxa"/>
            <w:tcBorders>
              <w:top w:val="single" w:color="auto" w:sz="4" w:space="0"/>
            </w:tcBorders>
            <w:vAlign w:val="center"/>
          </w:tcPr>
          <w:p w14:paraId="38A6BAF4">
            <w:pPr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医师</w:t>
            </w:r>
            <w:r>
              <w:rPr>
                <w:rFonts w:hint="eastAsia"/>
                <w:b/>
                <w:bCs/>
              </w:rPr>
              <w:t>:</w:t>
            </w:r>
          </w:p>
        </w:tc>
        <w:tc>
          <w:tcPr>
            <w:tcW w:w="3424" w:type="dxa"/>
            <w:gridSpan w:val="5"/>
            <w:tcBorders>
              <w:top w:val="single" w:color="auto" w:sz="4" w:space="0"/>
            </w:tcBorders>
            <w:vAlign w:val="center"/>
          </w:tcPr>
          <w:p w14:paraId="092C5FD3">
            <w:pPr>
              <w:jc w:val="left"/>
              <w:rPr>
                <w:rFonts w:asciiTheme="majorEastAsia" w:hAnsiTheme="majorEastAsia" w:eastAsiaTheme="majorEastAsia" w:cstheme="majorEastAsia"/>
                <w:b/>
                <w:bCs/>
                <w:color w:val="404040" w:themeColor="text1" w:themeTint="BF"/>
                <w:sz w:val="24"/>
                <w:szCs w:val="4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Theme="majorEastAsia" w:hAnsiTheme="majorEastAsia" w:eastAsiaTheme="majorEastAsia" w:cstheme="majorEastAsia"/>
                <w:b/>
                <w:bCs/>
                <w:color w:val="404040" w:themeColor="text1" w:themeTint="BF"/>
                <w:sz w:val="24"/>
                <w:szCs w:val="4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{{doctor}}</w:t>
            </w:r>
          </w:p>
        </w:tc>
        <w:tc>
          <w:tcPr>
            <w:tcW w:w="966" w:type="dxa"/>
            <w:gridSpan w:val="2"/>
            <w:tcBorders>
              <w:top w:val="single" w:color="auto" w:sz="4" w:space="0"/>
            </w:tcBorders>
            <w:vAlign w:val="center"/>
          </w:tcPr>
          <w:p w14:paraId="1291A346">
            <w:pPr>
              <w:jc w:val="right"/>
              <w:rPr>
                <w:rFonts w:hint="eastAsia" w:asciiTheme="majorEastAsia" w:hAnsiTheme="majorEastAsia" w:eastAsiaTheme="majorEastAsia" w:cstheme="majorEastAsia"/>
                <w:b/>
                <w:bCs/>
                <w:color w:val="404040" w:themeColor="text1" w:themeTint="BF"/>
                <w:sz w:val="24"/>
                <w:szCs w:val="44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404040" w:themeColor="text1" w:themeTint="BF"/>
                <w:sz w:val="21"/>
                <w:szCs w:val="21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费用：</w:t>
            </w:r>
          </w:p>
        </w:tc>
        <w:tc>
          <w:tcPr>
            <w:tcW w:w="2454" w:type="dxa"/>
            <w:gridSpan w:val="3"/>
            <w:tcBorders>
              <w:top w:val="single" w:color="auto" w:sz="4" w:space="0"/>
            </w:tcBorders>
            <w:vAlign w:val="center"/>
          </w:tcPr>
          <w:p w14:paraId="330B6FD7">
            <w:pPr>
              <w:jc w:val="left"/>
              <w:rPr>
                <w:rFonts w:hint="eastAsia" w:asciiTheme="majorEastAsia" w:hAnsiTheme="majorEastAsia" w:eastAsiaTheme="minorEastAsia" w:cstheme="majorEastAsia"/>
                <w:b/>
                <w:bCs/>
                <w:color w:val="404040" w:themeColor="text1" w:themeTint="BF"/>
                <w:sz w:val="24"/>
                <w:szCs w:val="44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>{{</w:t>
            </w:r>
            <w:r>
              <w:rPr>
                <w:rFonts w:hint="eastAsia"/>
                <w:b/>
                <w:bCs/>
                <w:lang w:val="en-US" w:eastAsia="zh-CN"/>
              </w:rPr>
              <w:t>cost</w:t>
            </w:r>
            <w:r>
              <w:rPr>
                <w:b/>
                <w:bCs/>
              </w:rPr>
              <w:t>}}</w:t>
            </w:r>
            <w:r>
              <w:rPr>
                <w:rFonts w:hint="eastAsia"/>
                <w:b/>
                <w:bCs/>
                <w:lang w:val="en-US" w:eastAsia="zh-CN"/>
              </w:rPr>
              <w:t>元</w:t>
            </w:r>
          </w:p>
        </w:tc>
      </w:tr>
    </w:tbl>
    <w:p w14:paraId="7B612B21">
      <w:pPr>
        <w:rPr>
          <w:b/>
          <w:bCs/>
        </w:rPr>
      </w:pPr>
    </w:p>
    <w:p w14:paraId="1ED1748F">
      <w:bookmarkStart w:id="0" w:name="_GoBack"/>
      <w:bookmarkEnd w:id="0"/>
    </w:p>
    <w:sectPr>
      <w:pgSz w:w="8390" w:h="11905"/>
      <w:pgMar w:top="0" w:right="0" w:bottom="0" w:left="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AE26A1C-C713-4160-AE1E-6846CD4322CA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B468C62-844D-48AA-AEA4-25DDFFB3DE6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2C0B1613-784F-4A2D-B273-770758E1CE2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7DC728CA-90A8-43CF-A16C-44901958CC9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F99CB41-8F42-4899-97A1-2C472635E92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  <w:embedRegular r:id="rId6" w:fontKey="{17D76758-8A68-4262-B268-8C0302F93B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FlNWFjYjU0ZTY5OGVlNjgwMjdkNWYyYmE4MGZmMzAifQ=="/>
  </w:docVars>
  <w:rsids>
    <w:rsidRoot w:val="0E7A29B2"/>
    <w:rsid w:val="000E7D40"/>
    <w:rsid w:val="00115758"/>
    <w:rsid w:val="0017728D"/>
    <w:rsid w:val="002455B3"/>
    <w:rsid w:val="00270605"/>
    <w:rsid w:val="002E1A21"/>
    <w:rsid w:val="003C574D"/>
    <w:rsid w:val="0044582D"/>
    <w:rsid w:val="00464503"/>
    <w:rsid w:val="004646FE"/>
    <w:rsid w:val="00471E05"/>
    <w:rsid w:val="004955CB"/>
    <w:rsid w:val="004B4FD6"/>
    <w:rsid w:val="004E38A9"/>
    <w:rsid w:val="00517C07"/>
    <w:rsid w:val="0059342E"/>
    <w:rsid w:val="00597058"/>
    <w:rsid w:val="005D41D1"/>
    <w:rsid w:val="00625B79"/>
    <w:rsid w:val="00650909"/>
    <w:rsid w:val="00653FDF"/>
    <w:rsid w:val="006B77A8"/>
    <w:rsid w:val="00713646"/>
    <w:rsid w:val="00796F68"/>
    <w:rsid w:val="00812B24"/>
    <w:rsid w:val="00826A8E"/>
    <w:rsid w:val="00854663"/>
    <w:rsid w:val="00875652"/>
    <w:rsid w:val="008D6E72"/>
    <w:rsid w:val="008F730A"/>
    <w:rsid w:val="00972682"/>
    <w:rsid w:val="009B20DC"/>
    <w:rsid w:val="009C6382"/>
    <w:rsid w:val="00A2198F"/>
    <w:rsid w:val="00AD10E6"/>
    <w:rsid w:val="00AE0115"/>
    <w:rsid w:val="00B053B5"/>
    <w:rsid w:val="00B22ED5"/>
    <w:rsid w:val="00B4622D"/>
    <w:rsid w:val="00B527D8"/>
    <w:rsid w:val="00BA60C7"/>
    <w:rsid w:val="00C43CE4"/>
    <w:rsid w:val="00CA7BCD"/>
    <w:rsid w:val="00CE6E89"/>
    <w:rsid w:val="00D14C16"/>
    <w:rsid w:val="00DA2BF0"/>
    <w:rsid w:val="00DE3F1F"/>
    <w:rsid w:val="00E009F4"/>
    <w:rsid w:val="00E5771A"/>
    <w:rsid w:val="00E76FFB"/>
    <w:rsid w:val="00EA1340"/>
    <w:rsid w:val="00EB0E15"/>
    <w:rsid w:val="00EB7E60"/>
    <w:rsid w:val="00ED1252"/>
    <w:rsid w:val="00F55D20"/>
    <w:rsid w:val="00FC0469"/>
    <w:rsid w:val="00FF2967"/>
    <w:rsid w:val="01BA61B0"/>
    <w:rsid w:val="01D9415D"/>
    <w:rsid w:val="0210498A"/>
    <w:rsid w:val="02AA194F"/>
    <w:rsid w:val="02CA3A0B"/>
    <w:rsid w:val="0313544C"/>
    <w:rsid w:val="03323B24"/>
    <w:rsid w:val="03577A2F"/>
    <w:rsid w:val="03EF5EB9"/>
    <w:rsid w:val="04425FE9"/>
    <w:rsid w:val="049D5915"/>
    <w:rsid w:val="04F03C97"/>
    <w:rsid w:val="05CC2C17"/>
    <w:rsid w:val="06622973"/>
    <w:rsid w:val="06896151"/>
    <w:rsid w:val="07C80EFB"/>
    <w:rsid w:val="086F1377"/>
    <w:rsid w:val="089F0D21"/>
    <w:rsid w:val="08AE1E9F"/>
    <w:rsid w:val="08B614C2"/>
    <w:rsid w:val="08E16C08"/>
    <w:rsid w:val="09095327"/>
    <w:rsid w:val="09823FA4"/>
    <w:rsid w:val="09BC05EC"/>
    <w:rsid w:val="0A84325E"/>
    <w:rsid w:val="0A917CCA"/>
    <w:rsid w:val="0A99092D"/>
    <w:rsid w:val="0AAD7C38"/>
    <w:rsid w:val="0AD025A1"/>
    <w:rsid w:val="0B865355"/>
    <w:rsid w:val="0BB05F2E"/>
    <w:rsid w:val="0C9615C8"/>
    <w:rsid w:val="0CDC55BE"/>
    <w:rsid w:val="0DC932D7"/>
    <w:rsid w:val="0E7A29B2"/>
    <w:rsid w:val="0EAA3109"/>
    <w:rsid w:val="0F452E31"/>
    <w:rsid w:val="0F476BAA"/>
    <w:rsid w:val="0FB35FED"/>
    <w:rsid w:val="10086339"/>
    <w:rsid w:val="1068327B"/>
    <w:rsid w:val="10E03F78"/>
    <w:rsid w:val="11356B11"/>
    <w:rsid w:val="11A71B81"/>
    <w:rsid w:val="11A864A5"/>
    <w:rsid w:val="11B73BE0"/>
    <w:rsid w:val="12313C64"/>
    <w:rsid w:val="125E4936"/>
    <w:rsid w:val="12706417"/>
    <w:rsid w:val="127A1044"/>
    <w:rsid w:val="13054DB2"/>
    <w:rsid w:val="138F16CD"/>
    <w:rsid w:val="13BC5DB8"/>
    <w:rsid w:val="1452128F"/>
    <w:rsid w:val="146B6E96"/>
    <w:rsid w:val="14733F9D"/>
    <w:rsid w:val="14840D46"/>
    <w:rsid w:val="14A34882"/>
    <w:rsid w:val="14E43ED6"/>
    <w:rsid w:val="14EC0C6F"/>
    <w:rsid w:val="14FB007B"/>
    <w:rsid w:val="150C68CB"/>
    <w:rsid w:val="155B6F0B"/>
    <w:rsid w:val="161A1D73"/>
    <w:rsid w:val="165728DA"/>
    <w:rsid w:val="167A7865"/>
    <w:rsid w:val="168F6CB8"/>
    <w:rsid w:val="16E761E4"/>
    <w:rsid w:val="175C51BC"/>
    <w:rsid w:val="17607F1E"/>
    <w:rsid w:val="176A78D9"/>
    <w:rsid w:val="17EC50F9"/>
    <w:rsid w:val="1818352B"/>
    <w:rsid w:val="186B0B0D"/>
    <w:rsid w:val="187327BD"/>
    <w:rsid w:val="187A36BD"/>
    <w:rsid w:val="18CB7EFE"/>
    <w:rsid w:val="18E13BCB"/>
    <w:rsid w:val="1A051DA2"/>
    <w:rsid w:val="1A077661"/>
    <w:rsid w:val="1A184EC1"/>
    <w:rsid w:val="1AB23A71"/>
    <w:rsid w:val="1BF424AF"/>
    <w:rsid w:val="1C7D00AF"/>
    <w:rsid w:val="1C8A6328"/>
    <w:rsid w:val="1CB6536F"/>
    <w:rsid w:val="1CBE5055"/>
    <w:rsid w:val="1CEB5018"/>
    <w:rsid w:val="1D782CDB"/>
    <w:rsid w:val="1DF60552"/>
    <w:rsid w:val="1E5507DD"/>
    <w:rsid w:val="1F066139"/>
    <w:rsid w:val="1F0E3240"/>
    <w:rsid w:val="1F845481"/>
    <w:rsid w:val="1F86727A"/>
    <w:rsid w:val="1FB55BA4"/>
    <w:rsid w:val="20542ED4"/>
    <w:rsid w:val="209E23A2"/>
    <w:rsid w:val="20A0611A"/>
    <w:rsid w:val="20EB1A8B"/>
    <w:rsid w:val="20FD23EB"/>
    <w:rsid w:val="214271D1"/>
    <w:rsid w:val="21E6673E"/>
    <w:rsid w:val="21FE759C"/>
    <w:rsid w:val="226713BD"/>
    <w:rsid w:val="22E35C4A"/>
    <w:rsid w:val="243B493B"/>
    <w:rsid w:val="24C26FA6"/>
    <w:rsid w:val="25503180"/>
    <w:rsid w:val="259A3A7F"/>
    <w:rsid w:val="25AB4C92"/>
    <w:rsid w:val="25C26B32"/>
    <w:rsid w:val="25D845A8"/>
    <w:rsid w:val="265C6F87"/>
    <w:rsid w:val="266168DE"/>
    <w:rsid w:val="26995AE5"/>
    <w:rsid w:val="26AF70B6"/>
    <w:rsid w:val="26B75F6B"/>
    <w:rsid w:val="275B2D9A"/>
    <w:rsid w:val="280823A4"/>
    <w:rsid w:val="28422682"/>
    <w:rsid w:val="29733D0B"/>
    <w:rsid w:val="29736AC1"/>
    <w:rsid w:val="29E32143"/>
    <w:rsid w:val="2A336250"/>
    <w:rsid w:val="2A790107"/>
    <w:rsid w:val="2AAB4039"/>
    <w:rsid w:val="2AD90911"/>
    <w:rsid w:val="2B444C05"/>
    <w:rsid w:val="2B822FEC"/>
    <w:rsid w:val="2B856FB3"/>
    <w:rsid w:val="2C02237E"/>
    <w:rsid w:val="2C500F5A"/>
    <w:rsid w:val="2C714E0E"/>
    <w:rsid w:val="2CEC37EA"/>
    <w:rsid w:val="2CF241A1"/>
    <w:rsid w:val="2D5A541A"/>
    <w:rsid w:val="2D9E7E7D"/>
    <w:rsid w:val="2E444588"/>
    <w:rsid w:val="2E6778B9"/>
    <w:rsid w:val="2EC13E2B"/>
    <w:rsid w:val="2EC92CDF"/>
    <w:rsid w:val="2ED022C0"/>
    <w:rsid w:val="2F1F5327"/>
    <w:rsid w:val="2F4B5DEA"/>
    <w:rsid w:val="2F782E8B"/>
    <w:rsid w:val="2FCC2A87"/>
    <w:rsid w:val="30113625"/>
    <w:rsid w:val="303F61C1"/>
    <w:rsid w:val="30571970"/>
    <w:rsid w:val="30DD6F16"/>
    <w:rsid w:val="310821E5"/>
    <w:rsid w:val="318D4498"/>
    <w:rsid w:val="32125B25"/>
    <w:rsid w:val="3267118D"/>
    <w:rsid w:val="32743726"/>
    <w:rsid w:val="32A72FD2"/>
    <w:rsid w:val="32EB591A"/>
    <w:rsid w:val="33936AFD"/>
    <w:rsid w:val="34360E17"/>
    <w:rsid w:val="34AD3BB4"/>
    <w:rsid w:val="34D50630"/>
    <w:rsid w:val="351A4295"/>
    <w:rsid w:val="35521BC3"/>
    <w:rsid w:val="355E6877"/>
    <w:rsid w:val="35AF1061"/>
    <w:rsid w:val="35B00755"/>
    <w:rsid w:val="369342FF"/>
    <w:rsid w:val="372238D5"/>
    <w:rsid w:val="3744384B"/>
    <w:rsid w:val="377759CE"/>
    <w:rsid w:val="378105FB"/>
    <w:rsid w:val="37A0679F"/>
    <w:rsid w:val="37C91FA2"/>
    <w:rsid w:val="37CC7822"/>
    <w:rsid w:val="381B37F6"/>
    <w:rsid w:val="387C7014"/>
    <w:rsid w:val="39FC395C"/>
    <w:rsid w:val="3A8A209A"/>
    <w:rsid w:val="3AC96ADB"/>
    <w:rsid w:val="3AE90B6B"/>
    <w:rsid w:val="3B4007CD"/>
    <w:rsid w:val="3B906743"/>
    <w:rsid w:val="3BA26D92"/>
    <w:rsid w:val="3BBA232E"/>
    <w:rsid w:val="3C746980"/>
    <w:rsid w:val="3CC80DC6"/>
    <w:rsid w:val="3CCD2DEC"/>
    <w:rsid w:val="3DBC056A"/>
    <w:rsid w:val="3E247F32"/>
    <w:rsid w:val="3E371313"/>
    <w:rsid w:val="3EAD477D"/>
    <w:rsid w:val="3EB32D81"/>
    <w:rsid w:val="3ECA0ADA"/>
    <w:rsid w:val="3F0A7FA0"/>
    <w:rsid w:val="40076CDF"/>
    <w:rsid w:val="40827192"/>
    <w:rsid w:val="41160006"/>
    <w:rsid w:val="41594397"/>
    <w:rsid w:val="417C1E33"/>
    <w:rsid w:val="41C04822"/>
    <w:rsid w:val="421F738E"/>
    <w:rsid w:val="43212C92"/>
    <w:rsid w:val="43471AA9"/>
    <w:rsid w:val="43B835F7"/>
    <w:rsid w:val="441647C1"/>
    <w:rsid w:val="44202F4A"/>
    <w:rsid w:val="44F811AA"/>
    <w:rsid w:val="45F14B9E"/>
    <w:rsid w:val="45F1659C"/>
    <w:rsid w:val="463057E7"/>
    <w:rsid w:val="46E3785B"/>
    <w:rsid w:val="46E526A5"/>
    <w:rsid w:val="46F661E4"/>
    <w:rsid w:val="471231DE"/>
    <w:rsid w:val="47213261"/>
    <w:rsid w:val="47742A65"/>
    <w:rsid w:val="477D7D08"/>
    <w:rsid w:val="47F40975"/>
    <w:rsid w:val="48050DD4"/>
    <w:rsid w:val="488C6E00"/>
    <w:rsid w:val="494B2686"/>
    <w:rsid w:val="49CF3AD5"/>
    <w:rsid w:val="49DE08B3"/>
    <w:rsid w:val="4A9B157C"/>
    <w:rsid w:val="4A9D3546"/>
    <w:rsid w:val="4AB47F7D"/>
    <w:rsid w:val="4AF57D24"/>
    <w:rsid w:val="4BC076C4"/>
    <w:rsid w:val="4CEC60BF"/>
    <w:rsid w:val="4D275349"/>
    <w:rsid w:val="4D5A04CE"/>
    <w:rsid w:val="4E19737E"/>
    <w:rsid w:val="4E3F13C7"/>
    <w:rsid w:val="4ECC350A"/>
    <w:rsid w:val="4F277882"/>
    <w:rsid w:val="4FB214FE"/>
    <w:rsid w:val="4FDF1A41"/>
    <w:rsid w:val="508036CF"/>
    <w:rsid w:val="50937D24"/>
    <w:rsid w:val="50E53551"/>
    <w:rsid w:val="510A7408"/>
    <w:rsid w:val="519134C1"/>
    <w:rsid w:val="51B03B5F"/>
    <w:rsid w:val="520619D1"/>
    <w:rsid w:val="521B75F1"/>
    <w:rsid w:val="523F3135"/>
    <w:rsid w:val="526F384D"/>
    <w:rsid w:val="53AC3A93"/>
    <w:rsid w:val="55076117"/>
    <w:rsid w:val="55255244"/>
    <w:rsid w:val="56DF2EC7"/>
    <w:rsid w:val="57053127"/>
    <w:rsid w:val="57081D47"/>
    <w:rsid w:val="57217FC6"/>
    <w:rsid w:val="5753390A"/>
    <w:rsid w:val="57A758EE"/>
    <w:rsid w:val="57E74053"/>
    <w:rsid w:val="58720165"/>
    <w:rsid w:val="58D03126"/>
    <w:rsid w:val="59077987"/>
    <w:rsid w:val="59123351"/>
    <w:rsid w:val="591B677F"/>
    <w:rsid w:val="596671F9"/>
    <w:rsid w:val="597A4A53"/>
    <w:rsid w:val="59AC10B0"/>
    <w:rsid w:val="5A2E0917"/>
    <w:rsid w:val="5AFA5E4B"/>
    <w:rsid w:val="5B0242AC"/>
    <w:rsid w:val="5B184523"/>
    <w:rsid w:val="5B2A481E"/>
    <w:rsid w:val="5B6A2FD1"/>
    <w:rsid w:val="5B8A5421"/>
    <w:rsid w:val="5BA109BC"/>
    <w:rsid w:val="5C0522B4"/>
    <w:rsid w:val="5C2C4F2D"/>
    <w:rsid w:val="5CBA1D36"/>
    <w:rsid w:val="5CD706E4"/>
    <w:rsid w:val="5D4D4958"/>
    <w:rsid w:val="5E483371"/>
    <w:rsid w:val="5E6737F7"/>
    <w:rsid w:val="5EA66A16"/>
    <w:rsid w:val="5F096FA4"/>
    <w:rsid w:val="5F3C48CC"/>
    <w:rsid w:val="5F46072B"/>
    <w:rsid w:val="5FD26E0C"/>
    <w:rsid w:val="60172FFB"/>
    <w:rsid w:val="606A75CF"/>
    <w:rsid w:val="610344E9"/>
    <w:rsid w:val="614E5143"/>
    <w:rsid w:val="620F6680"/>
    <w:rsid w:val="62337744"/>
    <w:rsid w:val="625E3163"/>
    <w:rsid w:val="62A63EE8"/>
    <w:rsid w:val="62E53885"/>
    <w:rsid w:val="6320666B"/>
    <w:rsid w:val="63AD6150"/>
    <w:rsid w:val="64055F8C"/>
    <w:rsid w:val="641F6785"/>
    <w:rsid w:val="642E6665"/>
    <w:rsid w:val="649A40E6"/>
    <w:rsid w:val="64D03483"/>
    <w:rsid w:val="652266CA"/>
    <w:rsid w:val="653B778C"/>
    <w:rsid w:val="65F84B3F"/>
    <w:rsid w:val="66AB0F78"/>
    <w:rsid w:val="66B6356E"/>
    <w:rsid w:val="66C64EC5"/>
    <w:rsid w:val="670F2C7E"/>
    <w:rsid w:val="6759214B"/>
    <w:rsid w:val="6784366C"/>
    <w:rsid w:val="67DD6227"/>
    <w:rsid w:val="68E819D9"/>
    <w:rsid w:val="691D48B3"/>
    <w:rsid w:val="695232F6"/>
    <w:rsid w:val="69DF102E"/>
    <w:rsid w:val="6A2F1246"/>
    <w:rsid w:val="6AE368FC"/>
    <w:rsid w:val="6B393B9A"/>
    <w:rsid w:val="6B76151E"/>
    <w:rsid w:val="6BBD6696"/>
    <w:rsid w:val="6C103720"/>
    <w:rsid w:val="6C134FBF"/>
    <w:rsid w:val="6C2471CC"/>
    <w:rsid w:val="6C411B2C"/>
    <w:rsid w:val="6CC0288E"/>
    <w:rsid w:val="6D5B3BFC"/>
    <w:rsid w:val="6D6E03A8"/>
    <w:rsid w:val="6D995997"/>
    <w:rsid w:val="6E5F273D"/>
    <w:rsid w:val="6F773AB6"/>
    <w:rsid w:val="70057314"/>
    <w:rsid w:val="704A386E"/>
    <w:rsid w:val="704F233D"/>
    <w:rsid w:val="70795099"/>
    <w:rsid w:val="709D778B"/>
    <w:rsid w:val="70AE3508"/>
    <w:rsid w:val="70DA42FD"/>
    <w:rsid w:val="70F21646"/>
    <w:rsid w:val="711361A6"/>
    <w:rsid w:val="71267B6E"/>
    <w:rsid w:val="71463740"/>
    <w:rsid w:val="71581836"/>
    <w:rsid w:val="72001B41"/>
    <w:rsid w:val="723D7BDC"/>
    <w:rsid w:val="724F2AC9"/>
    <w:rsid w:val="72A651ED"/>
    <w:rsid w:val="73476447"/>
    <w:rsid w:val="735361C6"/>
    <w:rsid w:val="73593A00"/>
    <w:rsid w:val="73A27A23"/>
    <w:rsid w:val="74031DBD"/>
    <w:rsid w:val="740B04E1"/>
    <w:rsid w:val="74736F42"/>
    <w:rsid w:val="74757175"/>
    <w:rsid w:val="74EE3A66"/>
    <w:rsid w:val="75556648"/>
    <w:rsid w:val="75882579"/>
    <w:rsid w:val="75BE60DC"/>
    <w:rsid w:val="75C3074B"/>
    <w:rsid w:val="75C4732A"/>
    <w:rsid w:val="75E63744"/>
    <w:rsid w:val="75E83018"/>
    <w:rsid w:val="761C0F14"/>
    <w:rsid w:val="762304F4"/>
    <w:rsid w:val="7644392F"/>
    <w:rsid w:val="764B043F"/>
    <w:rsid w:val="764F3097"/>
    <w:rsid w:val="76902390"/>
    <w:rsid w:val="76C07AF1"/>
    <w:rsid w:val="76CA4E14"/>
    <w:rsid w:val="789161F9"/>
    <w:rsid w:val="78A07BDA"/>
    <w:rsid w:val="7908420F"/>
    <w:rsid w:val="790909B0"/>
    <w:rsid w:val="795F1843"/>
    <w:rsid w:val="79A47B9E"/>
    <w:rsid w:val="7A733303"/>
    <w:rsid w:val="7A74131E"/>
    <w:rsid w:val="7A8D418E"/>
    <w:rsid w:val="7ABB04E0"/>
    <w:rsid w:val="7ACD0A2E"/>
    <w:rsid w:val="7B082440"/>
    <w:rsid w:val="7BA36F38"/>
    <w:rsid w:val="7BC64F74"/>
    <w:rsid w:val="7BCD7E9D"/>
    <w:rsid w:val="7BEE4309"/>
    <w:rsid w:val="7C1F175E"/>
    <w:rsid w:val="7C29438A"/>
    <w:rsid w:val="7DBC4EC9"/>
    <w:rsid w:val="7EA85A3A"/>
    <w:rsid w:val="7F1F4B83"/>
    <w:rsid w:val="7F594F87"/>
    <w:rsid w:val="7FDF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335;&#26216;&#38678;\AppData\Roaming\kingsoft\office6\templates\download\983003a74b099a43a9d9955a69ffa823\&#22788;&#26041;&#3154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8E234-7BD9-4650-BD6C-78A3631351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处方笺.docx</Template>
  <Pages>1</Pages>
  <Words>68</Words>
  <Characters>154</Characters>
  <Lines>2</Lines>
  <Paragraphs>1</Paragraphs>
  <TotalTime>0</TotalTime>
  <ScaleCrop>false</ScaleCrop>
  <LinksUpToDate>false</LinksUpToDate>
  <CharactersWithSpaces>154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2023-09-24T23:22:00Z</dcterms:created>
  <dc:creator>蓝瘦的路大大</dc:creator>
  <cp:lastModifiedBy>吴才科</cp:lastModifiedBy>
  <dcterms:modified xsi:type="dcterms:W3CDTF">2026-04-19T09:51:28Z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89FD22AFD1A24363847B5DBB6B894786_13</vt:lpwstr>
  </property>
  <property fmtid="{D5CDD505-2E9C-101B-9397-08002B2CF9AE}" pid="4" name="KSOTemplateDocerSaveRecord">
    <vt:lpwstr>eyJoZGlkIjoiOGUyYzdlNTc3MmI0YzkwNWFmNjI1YjJiZDE0ZDM3MmEiLCJ1c2VySWQiOiIxMTQ4NzQyNjI1In0=</vt:lpwstr>
  </property>
</Properties>
</file>